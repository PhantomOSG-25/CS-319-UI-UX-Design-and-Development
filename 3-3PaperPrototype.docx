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762DC" w14:textId="77777777" w:rsidR="002C79E6" w:rsidRPr="00543ABE" w:rsidRDefault="002C79E6" w:rsidP="002C79E6">
      <w:pPr>
        <w:rPr>
          <w:rFonts w:ascii="Times New Roman" w:hAnsi="Times New Roman" w:cs="Times New Roman"/>
          <w:sz w:val="24"/>
        </w:rPr>
      </w:pPr>
    </w:p>
    <w:p w14:paraId="120877C1" w14:textId="77777777" w:rsidR="002C79E6" w:rsidRPr="00543ABE" w:rsidRDefault="002C79E6" w:rsidP="002C79E6">
      <w:pPr>
        <w:rPr>
          <w:rFonts w:ascii="Times New Roman" w:hAnsi="Times New Roman" w:cs="Times New Roman"/>
          <w:sz w:val="24"/>
        </w:rPr>
      </w:pPr>
    </w:p>
    <w:p w14:paraId="69E6D4D1" w14:textId="77777777" w:rsidR="002C79E6" w:rsidRPr="00543ABE" w:rsidRDefault="002C79E6" w:rsidP="002C79E6">
      <w:pPr>
        <w:rPr>
          <w:rFonts w:ascii="Times New Roman" w:hAnsi="Times New Roman" w:cs="Times New Roman"/>
          <w:sz w:val="24"/>
        </w:rPr>
      </w:pPr>
    </w:p>
    <w:p w14:paraId="577F4E7C" w14:textId="77777777" w:rsidR="002C79E6" w:rsidRPr="00543ABE" w:rsidRDefault="002C79E6" w:rsidP="002C79E6">
      <w:pPr>
        <w:rPr>
          <w:rFonts w:ascii="Times New Roman" w:hAnsi="Times New Roman" w:cs="Times New Roman"/>
          <w:sz w:val="24"/>
        </w:rPr>
      </w:pPr>
    </w:p>
    <w:p w14:paraId="49F2CEDA" w14:textId="77777777" w:rsidR="002C79E6" w:rsidRPr="00543ABE" w:rsidRDefault="002C79E6" w:rsidP="002C79E6">
      <w:pPr>
        <w:rPr>
          <w:rFonts w:ascii="Times New Roman" w:hAnsi="Times New Roman" w:cs="Times New Roman"/>
          <w:sz w:val="24"/>
        </w:rPr>
      </w:pPr>
    </w:p>
    <w:p w14:paraId="02F658F1" w14:textId="6B8CB473" w:rsidR="6A36C4BF" w:rsidRPr="00543ABE" w:rsidRDefault="00543ABE" w:rsidP="00B863FB">
      <w:pPr>
        <w:pStyle w:val="Title"/>
        <w:rPr>
          <w:rFonts w:ascii="Times New Roman" w:hAnsi="Times New Roman" w:cs="Times New Roman"/>
          <w:sz w:val="24"/>
        </w:rPr>
      </w:pPr>
      <w:r>
        <w:rPr>
          <w:rFonts w:ascii="Times New Roman" w:hAnsi="Times New Roman" w:cs="Times New Roman"/>
          <w:sz w:val="24"/>
        </w:rPr>
        <w:t>3-3 Milestone: Paper Prototype</w:t>
      </w:r>
    </w:p>
    <w:p w14:paraId="3FBEBD90" w14:textId="70501052" w:rsidR="201D26C8" w:rsidRPr="00543ABE" w:rsidRDefault="201D26C8" w:rsidP="002C79E6">
      <w:pPr>
        <w:pStyle w:val="Subtitle"/>
        <w:rPr>
          <w:rFonts w:ascii="Times New Roman" w:hAnsi="Times New Roman" w:cs="Times New Roman"/>
          <w:sz w:val="24"/>
          <w:szCs w:val="24"/>
        </w:rPr>
      </w:pPr>
    </w:p>
    <w:p w14:paraId="137B1702" w14:textId="04DF559D" w:rsidR="00A417C1" w:rsidRPr="00543ABE" w:rsidRDefault="00543ABE" w:rsidP="002C79E6">
      <w:pPr>
        <w:pStyle w:val="Subtitle"/>
        <w:rPr>
          <w:rFonts w:ascii="Times New Roman" w:hAnsi="Times New Roman" w:cs="Times New Roman"/>
          <w:sz w:val="24"/>
          <w:szCs w:val="24"/>
        </w:rPr>
      </w:pPr>
      <w:r>
        <w:rPr>
          <w:rFonts w:ascii="Times New Roman" w:hAnsi="Times New Roman" w:cs="Times New Roman"/>
          <w:sz w:val="24"/>
          <w:szCs w:val="24"/>
        </w:rPr>
        <w:t>Michael B. Wood</w:t>
      </w:r>
      <w:r w:rsidR="002C79E6" w:rsidRPr="00543ABE">
        <w:rPr>
          <w:rFonts w:ascii="Times New Roman" w:hAnsi="Times New Roman" w:cs="Times New Roman"/>
          <w:sz w:val="24"/>
          <w:szCs w:val="24"/>
        </w:rPr>
        <w:t xml:space="preserve"> </w:t>
      </w:r>
    </w:p>
    <w:p w14:paraId="742E5C19" w14:textId="4E8F89C5" w:rsidR="002C79E6" w:rsidRPr="00543ABE" w:rsidRDefault="00543ABE" w:rsidP="002C79E6">
      <w:pPr>
        <w:pStyle w:val="Subtitle"/>
        <w:rPr>
          <w:rFonts w:ascii="Times New Roman" w:hAnsi="Times New Roman" w:cs="Times New Roman"/>
          <w:sz w:val="24"/>
          <w:szCs w:val="24"/>
        </w:rPr>
      </w:pPr>
      <w:r>
        <w:rPr>
          <w:rFonts w:ascii="Times New Roman" w:hAnsi="Times New Roman" w:cs="Times New Roman"/>
          <w:sz w:val="24"/>
          <w:szCs w:val="24"/>
        </w:rPr>
        <w:t>SNHU</w:t>
      </w:r>
    </w:p>
    <w:p w14:paraId="31902A03" w14:textId="35D1F446" w:rsidR="002C79E6" w:rsidRPr="00543ABE" w:rsidRDefault="00000000"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7A155D9DC19F4025A18C458B77F0CF4F"/>
          </w:placeholder>
          <w:temporary/>
          <w:showingPlcHdr/>
          <w15:appearance w15:val="hidden"/>
        </w:sdtPr>
        <w:sdtContent>
          <w:r w:rsidR="002C79E6" w:rsidRPr="00543ABE">
            <w:rPr>
              <w:rFonts w:ascii="Times New Roman" w:hAnsi="Times New Roman" w:cs="Times New Roman"/>
              <w:sz w:val="24"/>
              <w:szCs w:val="24"/>
            </w:rPr>
            <w:t>Course Number:</w:t>
          </w:r>
        </w:sdtContent>
      </w:sdt>
      <w:r w:rsidR="002C79E6" w:rsidRPr="00543ABE">
        <w:rPr>
          <w:rFonts w:ascii="Times New Roman" w:hAnsi="Times New Roman" w:cs="Times New Roman"/>
          <w:sz w:val="24"/>
          <w:szCs w:val="24"/>
        </w:rPr>
        <w:t xml:space="preserve"> </w:t>
      </w:r>
      <w:r w:rsidR="00543ABE">
        <w:rPr>
          <w:rFonts w:ascii="Times New Roman" w:hAnsi="Times New Roman" w:cs="Times New Roman"/>
          <w:sz w:val="24"/>
          <w:szCs w:val="24"/>
        </w:rPr>
        <w:t>CS-319</w:t>
      </w:r>
    </w:p>
    <w:p w14:paraId="02A8838B" w14:textId="7BF53873" w:rsidR="002C79E6" w:rsidRPr="00543ABE" w:rsidRDefault="00543ABE" w:rsidP="002C79E6">
      <w:pPr>
        <w:pStyle w:val="Subtitle"/>
        <w:rPr>
          <w:rFonts w:ascii="Times New Roman" w:hAnsi="Times New Roman" w:cs="Times New Roman"/>
          <w:sz w:val="24"/>
          <w:szCs w:val="24"/>
        </w:rPr>
      </w:pPr>
      <w:r>
        <w:rPr>
          <w:rFonts w:ascii="Times New Roman" w:hAnsi="Times New Roman" w:cs="Times New Roman"/>
          <w:sz w:val="24"/>
          <w:szCs w:val="24"/>
        </w:rPr>
        <w:t>Instructor: Hazem Morsy</w:t>
      </w:r>
    </w:p>
    <w:p w14:paraId="15CB25CB" w14:textId="1A3CDE26" w:rsidR="201D26C8" w:rsidRPr="00543ABE" w:rsidRDefault="00543ABE" w:rsidP="002C79E6">
      <w:pPr>
        <w:pStyle w:val="Subtitle"/>
        <w:rPr>
          <w:rFonts w:ascii="Times New Roman" w:hAnsi="Times New Roman" w:cs="Times New Roman"/>
          <w:sz w:val="24"/>
          <w:szCs w:val="24"/>
        </w:rPr>
      </w:pPr>
      <w:r>
        <w:rPr>
          <w:rFonts w:ascii="Times New Roman" w:hAnsi="Times New Roman" w:cs="Times New Roman"/>
          <w:sz w:val="24"/>
          <w:szCs w:val="24"/>
        </w:rPr>
        <w:t>01/26/2025</w:t>
      </w:r>
    </w:p>
    <w:p w14:paraId="2D759C5D" w14:textId="77777777" w:rsidR="201D26C8" w:rsidRPr="00543ABE" w:rsidRDefault="201D26C8" w:rsidP="014CA2B6">
      <w:pPr>
        <w:pStyle w:val="Title2"/>
        <w:rPr>
          <w:rFonts w:ascii="Times New Roman" w:eastAsia="Calibri" w:hAnsi="Times New Roman" w:cs="Times New Roman"/>
          <w:sz w:val="24"/>
        </w:rPr>
      </w:pPr>
    </w:p>
    <w:p w14:paraId="13FC6E6F" w14:textId="77777777" w:rsidR="201D26C8" w:rsidRPr="00543ABE" w:rsidRDefault="201D26C8" w:rsidP="014CA2B6">
      <w:pPr>
        <w:pStyle w:val="Title2"/>
        <w:rPr>
          <w:rFonts w:ascii="Times New Roman" w:eastAsia="Calibri" w:hAnsi="Times New Roman" w:cs="Times New Roman"/>
          <w:sz w:val="24"/>
        </w:rPr>
      </w:pPr>
    </w:p>
    <w:p w14:paraId="56255936" w14:textId="77777777" w:rsidR="201D26C8" w:rsidRPr="00543ABE" w:rsidRDefault="201D26C8" w:rsidP="014CA2B6">
      <w:pPr>
        <w:pStyle w:val="Title2"/>
        <w:rPr>
          <w:rFonts w:ascii="Times New Roman" w:eastAsia="Calibri" w:hAnsi="Times New Roman" w:cs="Times New Roman"/>
          <w:sz w:val="24"/>
        </w:rPr>
      </w:pPr>
    </w:p>
    <w:p w14:paraId="71DC51FE" w14:textId="77777777" w:rsidR="201D26C8" w:rsidRPr="00543ABE" w:rsidRDefault="201D26C8" w:rsidP="014CA2B6">
      <w:pPr>
        <w:pStyle w:val="Title2"/>
        <w:rPr>
          <w:rFonts w:ascii="Times New Roman" w:eastAsia="Calibri" w:hAnsi="Times New Roman" w:cs="Times New Roman"/>
          <w:sz w:val="24"/>
        </w:rPr>
      </w:pPr>
    </w:p>
    <w:p w14:paraId="2C427443" w14:textId="77777777" w:rsidR="201D26C8" w:rsidRPr="00543ABE" w:rsidRDefault="201D26C8" w:rsidP="014CA2B6">
      <w:pPr>
        <w:pStyle w:val="Title2"/>
        <w:rPr>
          <w:rFonts w:ascii="Times New Roman" w:eastAsia="Calibri" w:hAnsi="Times New Roman" w:cs="Times New Roman"/>
          <w:sz w:val="24"/>
        </w:rPr>
      </w:pPr>
    </w:p>
    <w:p w14:paraId="0C72F2E7" w14:textId="77777777" w:rsidR="201D26C8" w:rsidRPr="00543ABE" w:rsidRDefault="201D26C8" w:rsidP="014CA2B6">
      <w:pPr>
        <w:pStyle w:val="Title2"/>
        <w:rPr>
          <w:rFonts w:ascii="Times New Roman" w:eastAsia="Calibri" w:hAnsi="Times New Roman" w:cs="Times New Roman"/>
          <w:sz w:val="24"/>
        </w:rPr>
      </w:pPr>
    </w:p>
    <w:p w14:paraId="30DD431D" w14:textId="77777777" w:rsidR="201D26C8" w:rsidRPr="00543ABE" w:rsidRDefault="201D26C8" w:rsidP="014CA2B6">
      <w:pPr>
        <w:pStyle w:val="Title2"/>
        <w:rPr>
          <w:rFonts w:ascii="Times New Roman" w:eastAsia="Calibri" w:hAnsi="Times New Roman" w:cs="Times New Roman"/>
          <w:sz w:val="24"/>
        </w:rPr>
      </w:pPr>
    </w:p>
    <w:p w14:paraId="3364760B" w14:textId="77777777" w:rsidR="000D4642" w:rsidRPr="00543ABE" w:rsidRDefault="000D4642">
      <w:pPr>
        <w:rPr>
          <w:rFonts w:ascii="Times New Roman" w:eastAsia="Calibri" w:hAnsi="Times New Roman" w:cs="Times New Roman"/>
          <w:sz w:val="24"/>
        </w:rPr>
      </w:pPr>
      <w:r w:rsidRPr="00543ABE">
        <w:rPr>
          <w:rFonts w:ascii="Times New Roman" w:eastAsia="Calibri" w:hAnsi="Times New Roman" w:cs="Times New Roman"/>
          <w:sz w:val="24"/>
        </w:rPr>
        <w:br w:type="page"/>
      </w:r>
    </w:p>
    <w:p w14:paraId="30115AEA" w14:textId="6AC367D9" w:rsidR="00A417C1" w:rsidRPr="00543ABE" w:rsidRDefault="00543ABE" w:rsidP="00B863FB">
      <w:pPr>
        <w:pStyle w:val="SectionTitle"/>
        <w:rPr>
          <w:rFonts w:ascii="Times New Roman" w:hAnsi="Times New Roman" w:cs="Times New Roman"/>
          <w:sz w:val="24"/>
        </w:rPr>
      </w:pPr>
      <w:r>
        <w:rPr>
          <w:rFonts w:ascii="Times New Roman" w:hAnsi="Times New Roman" w:cs="Times New Roman"/>
          <w:sz w:val="24"/>
        </w:rPr>
        <w:lastRenderedPageBreak/>
        <w:t>3-3 Milestone: Paper Prototype</w:t>
      </w:r>
    </w:p>
    <w:p w14:paraId="24D99176" w14:textId="40F7F960" w:rsidR="00A417C1" w:rsidRDefault="00543ABE" w:rsidP="00637BC3">
      <w:pPr>
        <w:jc w:val="center"/>
        <w:rPr>
          <w:rFonts w:ascii="Times New Roman" w:hAnsi="Times New Roman" w:cs="Times New Roman"/>
          <w:sz w:val="24"/>
        </w:rPr>
      </w:pPr>
      <w:r>
        <w:rPr>
          <w:rFonts w:ascii="Times New Roman" w:hAnsi="Times New Roman" w:cs="Times New Roman"/>
          <w:sz w:val="24"/>
        </w:rPr>
        <w:t xml:space="preserve">This is my paper prototype and interviews about the prototype. The scaling is not correct and would need to be on finished app. The colors and sound are not available either and would need to be inserted later within the working app. The buttons are also not completely correct for placement or size, which would also need to be corrected. </w:t>
      </w:r>
      <w:r w:rsidRPr="00543ABE">
        <w:rPr>
          <w:rFonts w:ascii="Times New Roman" w:hAnsi="Times New Roman" w:cs="Times New Roman"/>
          <w:sz w:val="24"/>
        </w:rPr>
        <w:t>I hope you enjoy the prototype as much as I enjoyed designing it.</w:t>
      </w:r>
    </w:p>
    <w:p w14:paraId="7F1FE4C4" w14:textId="77777777" w:rsidR="00535300" w:rsidRDefault="00535300" w:rsidP="002C79E6">
      <w:pPr>
        <w:rPr>
          <w:rFonts w:ascii="Times New Roman" w:hAnsi="Times New Roman" w:cs="Times New Roman"/>
          <w:sz w:val="24"/>
        </w:rPr>
      </w:pPr>
    </w:p>
    <w:p w14:paraId="3AFC4AE8" w14:textId="53762EDC" w:rsidR="00543ABE" w:rsidRDefault="00543ABE" w:rsidP="00543ABE">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77F08283" wp14:editId="56C55AB1">
            <wp:extent cx="3308350" cy="2280863"/>
            <wp:effectExtent l="0" t="318" r="6033" b="6032"/>
            <wp:docPr id="1861572036" name="Picture 1" descr="A paper with a draw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72036" name="Picture 1" descr="A paper with a drawing on i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411053" cy="2351669"/>
                    </a:xfrm>
                    <a:prstGeom prst="rect">
                      <a:avLst/>
                    </a:prstGeom>
                  </pic:spPr>
                </pic:pic>
              </a:graphicData>
            </a:graphic>
          </wp:inline>
        </w:drawing>
      </w:r>
    </w:p>
    <w:p w14:paraId="5C0C9DDA" w14:textId="3E485B1A" w:rsidR="67AE9998" w:rsidRDefault="00535300" w:rsidP="00637BC3">
      <w:pPr>
        <w:jc w:val="center"/>
        <w:rPr>
          <w:rFonts w:ascii="Times New Roman" w:hAnsi="Times New Roman" w:cs="Times New Roman"/>
          <w:sz w:val="24"/>
        </w:rPr>
      </w:pPr>
      <w:r>
        <w:rPr>
          <w:rFonts w:ascii="Times New Roman" w:hAnsi="Times New Roman" w:cs="Times New Roman"/>
          <w:sz w:val="24"/>
        </w:rPr>
        <w:t>This is the start page or login page. This is where you would sign-in with an existing account or be rerouted to the webpage to create a new account or recover a lost password. The login page will always be the first page that you see when you first open the app. It will also be the last page that you see when you log out.</w:t>
      </w:r>
    </w:p>
    <w:p w14:paraId="2741342F" w14:textId="77777777" w:rsidR="00535300" w:rsidRDefault="00535300" w:rsidP="00535300">
      <w:pPr>
        <w:rPr>
          <w:rFonts w:ascii="Times New Roman" w:hAnsi="Times New Roman" w:cs="Times New Roman"/>
          <w:sz w:val="24"/>
        </w:rPr>
      </w:pPr>
    </w:p>
    <w:p w14:paraId="2187E7DA" w14:textId="77777777" w:rsidR="00535300" w:rsidRDefault="00535300" w:rsidP="00535300">
      <w:pPr>
        <w:rPr>
          <w:rFonts w:ascii="Times New Roman" w:hAnsi="Times New Roman" w:cs="Times New Roman"/>
          <w:sz w:val="24"/>
        </w:rPr>
      </w:pPr>
    </w:p>
    <w:p w14:paraId="3D6CC843" w14:textId="77777777" w:rsidR="00535300" w:rsidRDefault="00535300" w:rsidP="00535300">
      <w:pPr>
        <w:rPr>
          <w:rFonts w:ascii="Times New Roman" w:hAnsi="Times New Roman" w:cs="Times New Roman"/>
          <w:sz w:val="24"/>
        </w:rPr>
      </w:pPr>
    </w:p>
    <w:p w14:paraId="5EA8DCD2" w14:textId="75D66850" w:rsidR="00535300" w:rsidRDefault="00535300" w:rsidP="00637BC3">
      <w:pPr>
        <w:jc w:val="center"/>
        <w:rPr>
          <w:rFonts w:ascii="Times New Roman" w:hAnsi="Times New Roman" w:cs="Times New Roman"/>
          <w:sz w:val="24"/>
        </w:rPr>
      </w:pPr>
      <w:r>
        <w:rPr>
          <w:rFonts w:ascii="Times New Roman" w:hAnsi="Times New Roman" w:cs="Times New Roman"/>
          <w:sz w:val="24"/>
        </w:rPr>
        <w:lastRenderedPageBreak/>
        <w:t>Once you log in it will take you to the Home page featured below:</w:t>
      </w:r>
    </w:p>
    <w:p w14:paraId="6762A3D6" w14:textId="37CD679B" w:rsidR="00535300" w:rsidRDefault="00535300" w:rsidP="00535300">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5E0C7EC5" wp14:editId="7B60FD91">
            <wp:extent cx="3188746" cy="2391943"/>
            <wp:effectExtent l="0" t="1587" r="0" b="0"/>
            <wp:docPr id="1766305214" name="Picture 2" descr="A drawing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05214" name="Picture 2" descr="A drawing of a cell pho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3221588" cy="2416578"/>
                    </a:xfrm>
                    <a:prstGeom prst="rect">
                      <a:avLst/>
                    </a:prstGeom>
                  </pic:spPr>
                </pic:pic>
              </a:graphicData>
            </a:graphic>
          </wp:inline>
        </w:drawing>
      </w:r>
    </w:p>
    <w:p w14:paraId="1A9E0EC4" w14:textId="7109C599" w:rsidR="00535300" w:rsidRDefault="00535300" w:rsidP="00637BC3">
      <w:pPr>
        <w:jc w:val="center"/>
        <w:rPr>
          <w:rFonts w:ascii="Times New Roman" w:hAnsi="Times New Roman" w:cs="Times New Roman"/>
          <w:sz w:val="24"/>
        </w:rPr>
      </w:pPr>
      <w:r>
        <w:rPr>
          <w:rFonts w:ascii="Times New Roman" w:hAnsi="Times New Roman" w:cs="Times New Roman"/>
          <w:sz w:val="24"/>
        </w:rPr>
        <w:t>From this page you can go to the location, camera, call or text, smart plugs, devices, or settings pages. The settings page is not drawn up currently. If you are done using the app then you can always sign out here, in which case you will be taken to the login page. From this point on I will show the existing pages mentioned above minus the settings page.</w:t>
      </w:r>
      <w:r w:rsidR="00C652FC">
        <w:rPr>
          <w:rFonts w:ascii="Times New Roman" w:hAnsi="Times New Roman" w:cs="Times New Roman"/>
          <w:sz w:val="24"/>
        </w:rPr>
        <w:t xml:space="preserve"> I did not think about it until just now that I did not add a drop-down menu that would include all pages, account information, and settings that would be in the upper left-hand corner of every page. I will rectify that soon.</w:t>
      </w:r>
    </w:p>
    <w:p w14:paraId="32CE630C" w14:textId="3BB1E4C3" w:rsidR="00535300" w:rsidRDefault="00535300" w:rsidP="00535300">
      <w:pPr>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32A1D79F" wp14:editId="206C7213">
            <wp:extent cx="2853656" cy="2139900"/>
            <wp:effectExtent l="0" t="5080" r="0" b="0"/>
            <wp:docPr id="1081268587" name="Picture 3" descr="A paper with a drawing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68587" name="Picture 3" descr="A paper with a drawing of a phone"/>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2885467" cy="2163755"/>
                    </a:xfrm>
                    <a:prstGeom prst="rect">
                      <a:avLst/>
                    </a:prstGeom>
                  </pic:spPr>
                </pic:pic>
              </a:graphicData>
            </a:graphic>
          </wp:inline>
        </w:drawing>
      </w:r>
    </w:p>
    <w:p w14:paraId="3EB20603" w14:textId="6730617A" w:rsidR="00535300" w:rsidRDefault="00535300" w:rsidP="00535300">
      <w:pPr>
        <w:jc w:val="center"/>
        <w:rPr>
          <w:rFonts w:ascii="Times New Roman" w:hAnsi="Times New Roman" w:cs="Times New Roman"/>
          <w:sz w:val="24"/>
        </w:rPr>
      </w:pPr>
      <w:r>
        <w:rPr>
          <w:rFonts w:ascii="Times New Roman" w:hAnsi="Times New Roman" w:cs="Times New Roman"/>
          <w:sz w:val="24"/>
        </w:rPr>
        <w:t xml:space="preserve">The drawing above is a basic sketch of the location page. On this page, </w:t>
      </w:r>
      <w:r w:rsidR="00637BC3">
        <w:rPr>
          <w:rFonts w:ascii="Times New Roman" w:hAnsi="Times New Roman" w:cs="Times New Roman"/>
          <w:sz w:val="24"/>
        </w:rPr>
        <w:t>there</w:t>
      </w:r>
      <w:r>
        <w:rPr>
          <w:rFonts w:ascii="Times New Roman" w:hAnsi="Times New Roman" w:cs="Times New Roman"/>
          <w:sz w:val="24"/>
        </w:rPr>
        <w:t xml:space="preserve"> will be detailed map similar to google maps or possibly </w:t>
      </w:r>
      <w:r w:rsidR="00637BC3">
        <w:rPr>
          <w:rFonts w:ascii="Times New Roman" w:hAnsi="Times New Roman" w:cs="Times New Roman"/>
          <w:sz w:val="24"/>
        </w:rPr>
        <w:t>combined to work with google maps or another similar map provider. The home will be a colored dot, and the family members will be different colored dots. Under the settings will be an option to set an alarm to notify you when a family member moves too far away from home. A notification will be sent to the admin if the battery is low, or the tracking device is no longer being worn.</w:t>
      </w:r>
      <w:r w:rsidR="00C652FC">
        <w:rPr>
          <w:rFonts w:ascii="Times New Roman" w:hAnsi="Times New Roman" w:cs="Times New Roman"/>
          <w:sz w:val="24"/>
        </w:rPr>
        <w:t xml:space="preserve"> Once again there is a sign out and settings button. Now, I have added a home button for quick and easy access to the home page.</w:t>
      </w:r>
    </w:p>
    <w:p w14:paraId="04D65791" w14:textId="4A061280" w:rsidR="00637BC3" w:rsidRDefault="00637BC3" w:rsidP="00535300">
      <w:pPr>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660083A7" wp14:editId="2F1BEDB7">
            <wp:extent cx="3088789" cy="2317520"/>
            <wp:effectExtent l="4762" t="0" r="2223" b="2222"/>
            <wp:docPr id="816672952" name="Picture 4"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72952" name="Picture 4" descr="A paper with writing on i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3106512" cy="2330817"/>
                    </a:xfrm>
                    <a:prstGeom prst="rect">
                      <a:avLst/>
                    </a:prstGeom>
                  </pic:spPr>
                </pic:pic>
              </a:graphicData>
            </a:graphic>
          </wp:inline>
        </w:drawing>
      </w:r>
    </w:p>
    <w:p w14:paraId="2C33BC69" w14:textId="3B5C9F0E" w:rsidR="00C652FC" w:rsidRDefault="00637BC3" w:rsidP="00535300">
      <w:pPr>
        <w:jc w:val="center"/>
        <w:rPr>
          <w:rFonts w:ascii="Times New Roman" w:hAnsi="Times New Roman" w:cs="Times New Roman"/>
          <w:sz w:val="24"/>
        </w:rPr>
      </w:pPr>
      <w:r>
        <w:rPr>
          <w:rFonts w:ascii="Times New Roman" w:hAnsi="Times New Roman" w:cs="Times New Roman"/>
          <w:sz w:val="24"/>
        </w:rPr>
        <w:t xml:space="preserve">The drawing above is the video screen for those who have connected cameras to the app. It is </w:t>
      </w:r>
      <w:r w:rsidR="00C652FC">
        <w:rPr>
          <w:rFonts w:ascii="Times New Roman" w:hAnsi="Times New Roman" w:cs="Times New Roman"/>
          <w:sz w:val="24"/>
        </w:rPr>
        <w:t>set up</w:t>
      </w:r>
      <w:r>
        <w:rPr>
          <w:rFonts w:ascii="Times New Roman" w:hAnsi="Times New Roman" w:cs="Times New Roman"/>
          <w:sz w:val="24"/>
        </w:rPr>
        <w:t xml:space="preserve"> to show 4 cameras at once or tap on camera to </w:t>
      </w:r>
      <w:r w:rsidR="00C652FC">
        <w:rPr>
          <w:rFonts w:ascii="Times New Roman" w:hAnsi="Times New Roman" w:cs="Times New Roman"/>
          <w:sz w:val="24"/>
        </w:rPr>
        <w:t>choose</w:t>
      </w:r>
      <w:r>
        <w:rPr>
          <w:rFonts w:ascii="Times New Roman" w:hAnsi="Times New Roman" w:cs="Times New Roman"/>
          <w:sz w:val="24"/>
        </w:rPr>
        <w:t xml:space="preserve"> just one. If there are more than 4 cameras connected to the </w:t>
      </w:r>
      <w:r w:rsidR="00C652FC">
        <w:rPr>
          <w:rFonts w:ascii="Times New Roman" w:hAnsi="Times New Roman" w:cs="Times New Roman"/>
          <w:sz w:val="24"/>
        </w:rPr>
        <w:t>system,</w:t>
      </w:r>
      <w:r>
        <w:rPr>
          <w:rFonts w:ascii="Times New Roman" w:hAnsi="Times New Roman" w:cs="Times New Roman"/>
          <w:sz w:val="24"/>
        </w:rPr>
        <w:t xml:space="preserve"> then push the more video box to </w:t>
      </w:r>
      <w:r w:rsidR="00C652FC">
        <w:rPr>
          <w:rFonts w:ascii="Times New Roman" w:hAnsi="Times New Roman" w:cs="Times New Roman"/>
          <w:sz w:val="24"/>
        </w:rPr>
        <w:t>open</w:t>
      </w:r>
      <w:r>
        <w:rPr>
          <w:rFonts w:ascii="Times New Roman" w:hAnsi="Times New Roman" w:cs="Times New Roman"/>
          <w:sz w:val="24"/>
        </w:rPr>
        <w:t xml:space="preserve"> another 4 cameras. </w:t>
      </w:r>
      <w:r w:rsidR="00C652FC">
        <w:rPr>
          <w:rFonts w:ascii="Times New Roman" w:hAnsi="Times New Roman" w:cs="Times New Roman"/>
          <w:sz w:val="24"/>
        </w:rPr>
        <w:t>As of right now the design is only for 8 cameras and possibly and upgrade in the future to be able to add more. If you notice there are boxes with talk placed within, these boxes are for those who have cameras with microphone and speaker functions. Here again are the settings and sign-out buttons.</w:t>
      </w:r>
    </w:p>
    <w:p w14:paraId="24998BC7" w14:textId="1083D29E" w:rsidR="00637BC3" w:rsidRDefault="00C652FC" w:rsidP="00535300">
      <w:pPr>
        <w:jc w:val="center"/>
        <w:rPr>
          <w:rFonts w:ascii="Times New Roman" w:hAnsi="Times New Roman" w:cs="Times New Roman"/>
          <w:noProof/>
          <w:sz w:val="24"/>
        </w:rPr>
      </w:pPr>
      <w:r w:rsidRPr="00C652FC">
        <w:rPr>
          <w:rFonts w:ascii="Times New Roman" w:hAnsi="Times New Roman" w:cs="Times New Roman"/>
          <w:noProof/>
          <w:sz w:val="24"/>
        </w:rPr>
        <w:lastRenderedPageBreak/>
        <w:t xml:space="preserve"> </w:t>
      </w:r>
      <w:r>
        <w:rPr>
          <w:rFonts w:ascii="Times New Roman" w:hAnsi="Times New Roman" w:cs="Times New Roman"/>
          <w:noProof/>
          <w:sz w:val="24"/>
        </w:rPr>
        <w:drawing>
          <wp:inline distT="0" distB="0" distL="0" distR="0" wp14:anchorId="07544DBA" wp14:editId="6F7A7B1C">
            <wp:extent cx="2751598" cy="2064029"/>
            <wp:effectExtent l="953" t="0" r="0" b="0"/>
            <wp:docPr id="1167762805" name="Picture 5" descr="A paper with a draw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62805" name="Picture 5" descr="A paper with a drawing o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2769440" cy="2077413"/>
                    </a:xfrm>
                    <a:prstGeom prst="rect">
                      <a:avLst/>
                    </a:prstGeom>
                  </pic:spPr>
                </pic:pic>
              </a:graphicData>
            </a:graphic>
          </wp:inline>
        </w:drawing>
      </w:r>
    </w:p>
    <w:p w14:paraId="46470F87" w14:textId="38C81EDD" w:rsidR="00C652FC" w:rsidRDefault="00C652FC" w:rsidP="00535300">
      <w:pPr>
        <w:jc w:val="center"/>
        <w:rPr>
          <w:rFonts w:ascii="Times New Roman" w:hAnsi="Times New Roman" w:cs="Times New Roman"/>
          <w:noProof/>
          <w:sz w:val="24"/>
        </w:rPr>
      </w:pPr>
      <w:r>
        <w:rPr>
          <w:rFonts w:ascii="Times New Roman" w:hAnsi="Times New Roman" w:cs="Times New Roman"/>
          <w:noProof/>
          <w:sz w:val="24"/>
        </w:rPr>
        <w:t>This is a split communication screen the top part will access you phone and be able to make calls not only to you family member and their tracker device but also to 9-1-1 in case of an emergency</w:t>
      </w:r>
      <w:r w:rsidR="00C90A26">
        <w:rPr>
          <w:rFonts w:ascii="Times New Roman" w:hAnsi="Times New Roman" w:cs="Times New Roman"/>
          <w:noProof/>
          <w:sz w:val="24"/>
        </w:rPr>
        <w:t>. The lower part of the screen will be for texting your family members wearable device. The split screen will be adjustable for user’s size preference between the lower and upper parts of the screen. The sign-out and setting buttons are also displayed here at the bottom of the screen.</w:t>
      </w:r>
    </w:p>
    <w:p w14:paraId="023C2A6A" w14:textId="345C36F2" w:rsidR="00C90A26" w:rsidRDefault="00C90A26" w:rsidP="00535300">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50B4C26C" wp14:editId="2C7844F9">
            <wp:extent cx="2804486" cy="2103365"/>
            <wp:effectExtent l="7620" t="0" r="3810" b="3810"/>
            <wp:docPr id="1221195578" name="Picture 6" descr="A paper with a list of instru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95578" name="Picture 6" descr="A paper with a list of instructions&#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2821939" cy="2116455"/>
                    </a:xfrm>
                    <a:prstGeom prst="rect">
                      <a:avLst/>
                    </a:prstGeom>
                  </pic:spPr>
                </pic:pic>
              </a:graphicData>
            </a:graphic>
          </wp:inline>
        </w:drawing>
      </w:r>
    </w:p>
    <w:p w14:paraId="4DFF6AFF" w14:textId="733BEFA3" w:rsidR="00C90A26" w:rsidRDefault="00C90A26" w:rsidP="00535300">
      <w:pPr>
        <w:jc w:val="center"/>
        <w:rPr>
          <w:rFonts w:ascii="Times New Roman" w:hAnsi="Times New Roman" w:cs="Times New Roman"/>
          <w:sz w:val="24"/>
        </w:rPr>
      </w:pPr>
      <w:r>
        <w:rPr>
          <w:rFonts w:ascii="Times New Roman" w:hAnsi="Times New Roman" w:cs="Times New Roman"/>
          <w:sz w:val="24"/>
        </w:rPr>
        <w:lastRenderedPageBreak/>
        <w:t>And here is the smart plug or smart device control panel. If you believe that your loved one is in harm’s way you can shut off any device that is compatible with this app. You can also set up timers for certain appliances or electronic devices that have the option of being controlled remotely through the settings page.</w:t>
      </w:r>
    </w:p>
    <w:p w14:paraId="10D81573" w14:textId="51DF07B1" w:rsidR="00C90A26" w:rsidRDefault="00C90A26" w:rsidP="00535300">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7436EA03" wp14:editId="069F687D">
            <wp:extent cx="3486807" cy="2615106"/>
            <wp:effectExtent l="0" t="2222" r="0" b="0"/>
            <wp:docPr id="8921199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19966" name="Picture 892119966"/>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3500395" cy="2625297"/>
                    </a:xfrm>
                    <a:prstGeom prst="rect">
                      <a:avLst/>
                    </a:prstGeom>
                  </pic:spPr>
                </pic:pic>
              </a:graphicData>
            </a:graphic>
          </wp:inline>
        </w:drawing>
      </w:r>
    </w:p>
    <w:p w14:paraId="446EB921" w14:textId="77777777" w:rsidR="00C90A26" w:rsidRDefault="00C90A26" w:rsidP="00535300">
      <w:pPr>
        <w:jc w:val="center"/>
        <w:rPr>
          <w:rFonts w:ascii="Times New Roman" w:hAnsi="Times New Roman" w:cs="Times New Roman"/>
          <w:sz w:val="24"/>
        </w:rPr>
      </w:pPr>
      <w:r>
        <w:rPr>
          <w:rFonts w:ascii="Times New Roman" w:hAnsi="Times New Roman" w:cs="Times New Roman"/>
          <w:sz w:val="24"/>
        </w:rPr>
        <w:t xml:space="preserve">Finally, the device page. This is where you can see what devices are connected to the app and are connected properly. This is also where you can add new devices. </w:t>
      </w:r>
    </w:p>
    <w:p w14:paraId="5B951FEA" w14:textId="2FEF8F3D" w:rsidR="00C90A26" w:rsidRDefault="00C90A26" w:rsidP="00C90A26">
      <w:pPr>
        <w:rPr>
          <w:rFonts w:ascii="Times New Roman" w:hAnsi="Times New Roman" w:cs="Times New Roman"/>
          <w:sz w:val="24"/>
        </w:rPr>
      </w:pPr>
      <w:r>
        <w:rPr>
          <w:rFonts w:ascii="Times New Roman" w:hAnsi="Times New Roman" w:cs="Times New Roman"/>
          <w:sz w:val="24"/>
        </w:rPr>
        <w:t>I have a million and one designs in my head for this entire app. I have designs for each screen and add-ons. I think about upgrades as technology continues to excel into the future.</w:t>
      </w:r>
    </w:p>
    <w:p w14:paraId="18150F66" w14:textId="7CDFA122" w:rsidR="00C90A26" w:rsidRDefault="00C90A26" w:rsidP="00A120C7">
      <w:pPr>
        <w:rPr>
          <w:rFonts w:ascii="Times New Roman" w:hAnsi="Times New Roman" w:cs="Times New Roman"/>
          <w:sz w:val="24"/>
        </w:rPr>
      </w:pPr>
      <w:r>
        <w:rPr>
          <w:rFonts w:ascii="Times New Roman" w:hAnsi="Times New Roman" w:cs="Times New Roman"/>
          <w:sz w:val="24"/>
        </w:rPr>
        <w:t>When it comes to our loved ones</w:t>
      </w:r>
      <w:r w:rsidR="00A120C7">
        <w:rPr>
          <w:rFonts w:ascii="Times New Roman" w:hAnsi="Times New Roman" w:cs="Times New Roman"/>
          <w:sz w:val="24"/>
        </w:rPr>
        <w:t>, you can never be too safe.</w:t>
      </w:r>
    </w:p>
    <w:p w14:paraId="063FEB0F" w14:textId="669CCF73" w:rsidR="00A120C7" w:rsidRDefault="00A120C7" w:rsidP="00A120C7">
      <w:pPr>
        <w:ind w:firstLine="0"/>
        <w:rPr>
          <w:rFonts w:ascii="Times New Roman" w:hAnsi="Times New Roman" w:cs="Times New Roman"/>
          <w:b/>
          <w:bCs/>
          <w:sz w:val="24"/>
          <w:u w:val="single"/>
        </w:rPr>
      </w:pPr>
      <w:r>
        <w:rPr>
          <w:rFonts w:ascii="Times New Roman" w:hAnsi="Times New Roman" w:cs="Times New Roman"/>
          <w:b/>
          <w:bCs/>
          <w:sz w:val="24"/>
          <w:u w:val="single"/>
        </w:rPr>
        <w:t>Follow-up Interviews:</w:t>
      </w:r>
    </w:p>
    <w:p w14:paraId="35DC27A5" w14:textId="3352B1E9" w:rsidR="00A120C7" w:rsidRDefault="00A120C7" w:rsidP="001F1E90">
      <w:pPr>
        <w:rPr>
          <w:rFonts w:ascii="Times New Roman" w:hAnsi="Times New Roman" w:cs="Times New Roman"/>
          <w:sz w:val="24"/>
        </w:rPr>
      </w:pPr>
      <w:r>
        <w:rPr>
          <w:rFonts w:ascii="Times New Roman" w:hAnsi="Times New Roman" w:cs="Times New Roman"/>
          <w:sz w:val="24"/>
        </w:rPr>
        <w:t xml:space="preserve">The setup was not explained completely to either of my participants. All they know is that I have an idea for an app to help keep track and monitor our loved ones. My first interview took place over the phone and text. I texted the participant first and sent pictures of the paper </w:t>
      </w:r>
      <w:r>
        <w:rPr>
          <w:rFonts w:ascii="Times New Roman" w:hAnsi="Times New Roman" w:cs="Times New Roman"/>
          <w:sz w:val="24"/>
        </w:rPr>
        <w:lastRenderedPageBreak/>
        <w:t>prototype then gave them approximately 30 minutes to look them over and collect their thoughts on them. We began when I called and asked for her thoughts. I walked her through each page and pretended to push the appropriate buttons to work the prototype. I explained how the app would work and even made up a couple scenarios that a loved one could encounter and how the app could help them help their loved one or ones. The other applicant was interviewed in my home face-to-face, but the process was the same.</w:t>
      </w:r>
    </w:p>
    <w:p w14:paraId="02871043" w14:textId="0DC4620C" w:rsidR="00A120C7" w:rsidRDefault="001F1E90" w:rsidP="00A120C7">
      <w:pPr>
        <w:ind w:firstLine="0"/>
        <w:rPr>
          <w:rFonts w:ascii="Times New Roman" w:hAnsi="Times New Roman" w:cs="Times New Roman"/>
          <w:sz w:val="24"/>
        </w:rPr>
      </w:pPr>
      <w:r>
        <w:rPr>
          <w:rFonts w:ascii="Times New Roman" w:hAnsi="Times New Roman" w:cs="Times New Roman"/>
          <w:sz w:val="24"/>
        </w:rPr>
        <w:tab/>
        <w:t>Both applicants had similar thoughts and ideas. They both believed that this was an app that anyone could use not just for dementia patients but for people and children with and without disabilities. They did say that it was lacking a few things that they would have liked to have seen that they thought would make the app easier to use. The first thing was a drop-down menu and the second was a device settings button next to the devices connected with smart plugs or smart devices compatible with the app was being able set the settings for each device such as allowed operating time length or the hours that the device could be used.</w:t>
      </w:r>
    </w:p>
    <w:p w14:paraId="32973D65" w14:textId="77777777" w:rsidR="00DE6DC5" w:rsidRDefault="001F1E90" w:rsidP="00A120C7">
      <w:pPr>
        <w:ind w:firstLine="0"/>
        <w:rPr>
          <w:rFonts w:ascii="Times New Roman" w:hAnsi="Times New Roman" w:cs="Times New Roman"/>
          <w:sz w:val="24"/>
        </w:rPr>
      </w:pPr>
      <w:r>
        <w:rPr>
          <w:rFonts w:ascii="Times New Roman" w:hAnsi="Times New Roman" w:cs="Times New Roman"/>
          <w:sz w:val="24"/>
        </w:rPr>
        <w:tab/>
        <w:t xml:space="preserve">I tried to interview a third individual in </w:t>
      </w:r>
      <w:r w:rsidR="00DE6DC5">
        <w:rPr>
          <w:rFonts w:ascii="Times New Roman" w:hAnsi="Times New Roman" w:cs="Times New Roman"/>
          <w:sz w:val="24"/>
        </w:rPr>
        <w:t>their</w:t>
      </w:r>
      <w:r>
        <w:rPr>
          <w:rFonts w:ascii="Times New Roman" w:hAnsi="Times New Roman" w:cs="Times New Roman"/>
          <w:sz w:val="24"/>
        </w:rPr>
        <w:t xml:space="preserve"> mid-</w:t>
      </w:r>
      <w:r w:rsidR="00DE6DC5">
        <w:rPr>
          <w:rFonts w:ascii="Times New Roman" w:hAnsi="Times New Roman" w:cs="Times New Roman"/>
          <w:sz w:val="24"/>
        </w:rPr>
        <w:t>twenties,</w:t>
      </w:r>
      <w:r>
        <w:rPr>
          <w:rFonts w:ascii="Times New Roman" w:hAnsi="Times New Roman" w:cs="Times New Roman"/>
          <w:sz w:val="24"/>
        </w:rPr>
        <w:t xml:space="preserve"> but they didn’t seem to be interested in participating, I even tried to interview a fifteen-year-old sophomore but </w:t>
      </w:r>
      <w:r w:rsidR="00DE6DC5">
        <w:rPr>
          <w:rFonts w:ascii="Times New Roman" w:hAnsi="Times New Roman" w:cs="Times New Roman"/>
          <w:sz w:val="24"/>
        </w:rPr>
        <w:t>the only</w:t>
      </w:r>
      <w:r>
        <w:rPr>
          <w:rFonts w:ascii="Times New Roman" w:hAnsi="Times New Roman" w:cs="Times New Roman"/>
          <w:sz w:val="24"/>
        </w:rPr>
        <w:t xml:space="preserve"> thing she wanted to know was if the app worked with Facebook, Twitter, or Snapchat</w:t>
      </w:r>
      <w:r w:rsidR="00DE6DC5">
        <w:rPr>
          <w:rFonts w:ascii="Times New Roman" w:hAnsi="Times New Roman" w:cs="Times New Roman"/>
          <w:sz w:val="24"/>
        </w:rPr>
        <w:t>. When</w:t>
      </w:r>
      <w:r>
        <w:rPr>
          <w:rFonts w:ascii="Times New Roman" w:hAnsi="Times New Roman" w:cs="Times New Roman"/>
          <w:sz w:val="24"/>
        </w:rPr>
        <w:t xml:space="preserve"> I said no but possibly in the </w:t>
      </w:r>
      <w:r w:rsidR="00DE6DC5">
        <w:rPr>
          <w:rFonts w:ascii="Times New Roman" w:hAnsi="Times New Roman" w:cs="Times New Roman"/>
          <w:sz w:val="24"/>
        </w:rPr>
        <w:t>future,</w:t>
      </w:r>
      <w:r>
        <w:rPr>
          <w:rFonts w:ascii="Times New Roman" w:hAnsi="Times New Roman" w:cs="Times New Roman"/>
          <w:sz w:val="24"/>
        </w:rPr>
        <w:t xml:space="preserve"> she lost interest </w:t>
      </w:r>
      <w:r w:rsidR="00DE6DC5">
        <w:rPr>
          <w:rFonts w:ascii="Times New Roman" w:hAnsi="Times New Roman" w:cs="Times New Roman"/>
          <w:sz w:val="24"/>
        </w:rPr>
        <w:t>quickly</w:t>
      </w:r>
      <w:r>
        <w:rPr>
          <w:rFonts w:ascii="Times New Roman" w:hAnsi="Times New Roman" w:cs="Times New Roman"/>
          <w:sz w:val="24"/>
        </w:rPr>
        <w:t>.</w:t>
      </w:r>
    </w:p>
    <w:p w14:paraId="5EC6B020" w14:textId="77777777" w:rsidR="00DE6DC5" w:rsidRDefault="00DE6DC5" w:rsidP="00DE6DC5">
      <w:pPr>
        <w:ind w:firstLine="0"/>
        <w:rPr>
          <w:rFonts w:ascii="Times New Roman" w:hAnsi="Times New Roman" w:cs="Times New Roman"/>
          <w:b/>
          <w:bCs/>
          <w:sz w:val="24"/>
          <w:u w:val="single"/>
        </w:rPr>
      </w:pPr>
    </w:p>
    <w:p w14:paraId="6968B12E" w14:textId="77777777" w:rsidR="00DE6DC5" w:rsidRDefault="00DE6DC5" w:rsidP="00DE6DC5">
      <w:pPr>
        <w:ind w:firstLine="0"/>
        <w:rPr>
          <w:rFonts w:ascii="Times New Roman" w:hAnsi="Times New Roman" w:cs="Times New Roman"/>
          <w:b/>
          <w:bCs/>
          <w:sz w:val="24"/>
          <w:u w:val="single"/>
        </w:rPr>
      </w:pPr>
    </w:p>
    <w:p w14:paraId="017DD70E" w14:textId="77777777" w:rsidR="00DE6DC5" w:rsidRDefault="00DE6DC5" w:rsidP="00DE6DC5">
      <w:pPr>
        <w:ind w:firstLine="0"/>
        <w:rPr>
          <w:rFonts w:ascii="Times New Roman" w:hAnsi="Times New Roman" w:cs="Times New Roman"/>
          <w:b/>
          <w:bCs/>
          <w:sz w:val="24"/>
          <w:u w:val="single"/>
        </w:rPr>
      </w:pPr>
    </w:p>
    <w:p w14:paraId="1EFA097D" w14:textId="77777777" w:rsidR="00DE6DC5" w:rsidRDefault="00DE6DC5" w:rsidP="00DE6DC5">
      <w:pPr>
        <w:ind w:firstLine="0"/>
        <w:rPr>
          <w:rFonts w:ascii="Times New Roman" w:hAnsi="Times New Roman" w:cs="Times New Roman"/>
          <w:b/>
          <w:bCs/>
          <w:sz w:val="24"/>
          <w:u w:val="single"/>
        </w:rPr>
      </w:pPr>
    </w:p>
    <w:p w14:paraId="42373963" w14:textId="77777777" w:rsidR="00DE6DC5" w:rsidRDefault="00DE6DC5" w:rsidP="00DE6DC5">
      <w:pPr>
        <w:ind w:firstLine="0"/>
        <w:rPr>
          <w:rFonts w:ascii="Times New Roman" w:hAnsi="Times New Roman" w:cs="Times New Roman"/>
          <w:b/>
          <w:bCs/>
          <w:sz w:val="24"/>
          <w:u w:val="single"/>
        </w:rPr>
      </w:pPr>
    </w:p>
    <w:p w14:paraId="58ED0CC9" w14:textId="77777777" w:rsidR="00DE6DC5" w:rsidRDefault="00DE6DC5" w:rsidP="00DE6DC5">
      <w:pPr>
        <w:ind w:firstLine="0"/>
        <w:rPr>
          <w:rFonts w:ascii="Times New Roman" w:hAnsi="Times New Roman" w:cs="Times New Roman"/>
          <w:b/>
          <w:bCs/>
          <w:sz w:val="24"/>
          <w:u w:val="single"/>
        </w:rPr>
      </w:pPr>
    </w:p>
    <w:p w14:paraId="47513C25" w14:textId="5BA16002" w:rsidR="00DE6DC5" w:rsidRPr="00DE6DC5" w:rsidRDefault="00DE6DC5" w:rsidP="00DE6DC5">
      <w:pPr>
        <w:ind w:firstLine="0"/>
        <w:rPr>
          <w:rFonts w:ascii="Times New Roman" w:hAnsi="Times New Roman" w:cs="Times New Roman"/>
          <w:sz w:val="24"/>
        </w:rPr>
      </w:pPr>
      <w:r>
        <w:rPr>
          <w:rFonts w:ascii="Times New Roman" w:hAnsi="Times New Roman" w:cs="Times New Roman"/>
          <w:b/>
          <w:bCs/>
          <w:sz w:val="24"/>
          <w:u w:val="single"/>
        </w:rPr>
        <w:lastRenderedPageBreak/>
        <w:t>Interview Notes:</w:t>
      </w:r>
      <w:r>
        <w:rPr>
          <w:rFonts w:ascii="Times New Roman" w:hAnsi="Times New Roman" w:cs="Times New Roman"/>
          <w:b/>
          <w:bCs/>
          <w:sz w:val="24"/>
        </w:rPr>
        <w:t xml:space="preserve">    </w:t>
      </w:r>
    </w:p>
    <w:p w14:paraId="41A0249A" w14:textId="77777777" w:rsidR="00DE6DC5" w:rsidRDefault="00DE6DC5" w:rsidP="00535300">
      <w:pPr>
        <w:jc w:val="center"/>
        <w:rPr>
          <w:rFonts w:ascii="Times New Roman" w:hAnsi="Times New Roman" w:cs="Times New Roman"/>
          <w:sz w:val="24"/>
        </w:rPr>
      </w:pPr>
      <w:r w:rsidRPr="00DE6DC5">
        <w:rPr>
          <w:rFonts w:ascii="Times New Roman" w:hAnsi="Times New Roman" w:cs="Times New Roman"/>
          <w:b/>
          <w:bCs/>
          <w:noProof/>
          <w:sz w:val="24"/>
        </w:rPr>
        <w:drawing>
          <wp:inline distT="0" distB="0" distL="0" distR="0" wp14:anchorId="27854B6E" wp14:editId="022EF561">
            <wp:extent cx="3098310" cy="2324066"/>
            <wp:effectExtent l="6350" t="0" r="0" b="0"/>
            <wp:docPr id="888758276" name="Picture 8" descr="A piece of paper with writing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58276" name="Picture 8" descr="A piece of paper with writing on it"/>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3161541" cy="2371496"/>
                    </a:xfrm>
                    <a:prstGeom prst="rect">
                      <a:avLst/>
                    </a:prstGeom>
                  </pic:spPr>
                </pic:pic>
              </a:graphicData>
            </a:graphic>
          </wp:inline>
        </w:drawing>
      </w:r>
    </w:p>
    <w:p w14:paraId="4B19F6A0" w14:textId="4453102B" w:rsidR="00C90A26" w:rsidRDefault="00DE6DC5" w:rsidP="00535300">
      <w:pPr>
        <w:jc w:val="center"/>
        <w:rPr>
          <w:rFonts w:ascii="Times New Roman" w:hAnsi="Times New Roman" w:cs="Times New Roman"/>
          <w:sz w:val="24"/>
        </w:rPr>
      </w:pPr>
      <w:r w:rsidRPr="00DE6DC5">
        <w:rPr>
          <w:rFonts w:ascii="Times New Roman" w:hAnsi="Times New Roman" w:cs="Times New Roman"/>
          <w:b/>
          <w:bCs/>
          <w:noProof/>
          <w:sz w:val="24"/>
        </w:rPr>
        <w:drawing>
          <wp:inline distT="0" distB="0" distL="0" distR="0" wp14:anchorId="447CBE4E" wp14:editId="506307CC">
            <wp:extent cx="3108309" cy="2332540"/>
            <wp:effectExtent l="6667" t="0" r="4128" b="4127"/>
            <wp:docPr id="1677693594" name="Picture 10"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93594" name="Picture 10" descr="A piece of paper with writing on i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3174357" cy="2382104"/>
                    </a:xfrm>
                    <a:prstGeom prst="rect">
                      <a:avLst/>
                    </a:prstGeom>
                  </pic:spPr>
                </pic:pic>
              </a:graphicData>
            </a:graphic>
          </wp:inline>
        </w:drawing>
      </w:r>
    </w:p>
    <w:p w14:paraId="019B2777" w14:textId="4AB86DA0" w:rsidR="0038782C" w:rsidRDefault="00FA5E29" w:rsidP="00FA5E29">
      <w:pPr>
        <w:rPr>
          <w:rFonts w:ascii="Times New Roman" w:hAnsi="Times New Roman" w:cs="Times New Roman"/>
          <w:b/>
          <w:bCs/>
          <w:sz w:val="24"/>
          <w:u w:val="single"/>
        </w:rPr>
      </w:pPr>
      <w:r>
        <w:rPr>
          <w:rFonts w:ascii="Times New Roman" w:hAnsi="Times New Roman" w:cs="Times New Roman"/>
          <w:b/>
          <w:bCs/>
          <w:sz w:val="24"/>
          <w:u w:val="single"/>
        </w:rPr>
        <w:t>Conclusion:</w:t>
      </w:r>
    </w:p>
    <w:p w14:paraId="26925417" w14:textId="7D0A0B2B" w:rsidR="00336663" w:rsidRDefault="00FA5E29" w:rsidP="005607DE">
      <w:pPr>
        <w:rPr>
          <w:rFonts w:ascii="Times New Roman" w:hAnsi="Times New Roman" w:cs="Times New Roman"/>
          <w:sz w:val="24"/>
        </w:rPr>
      </w:pPr>
      <w:r>
        <w:rPr>
          <w:rFonts w:ascii="Times New Roman" w:hAnsi="Times New Roman" w:cs="Times New Roman"/>
          <w:sz w:val="24"/>
        </w:rPr>
        <w:t xml:space="preserve">I </w:t>
      </w:r>
      <w:r w:rsidR="00016469">
        <w:rPr>
          <w:rFonts w:ascii="Times New Roman" w:hAnsi="Times New Roman" w:cs="Times New Roman"/>
          <w:sz w:val="24"/>
        </w:rPr>
        <w:t>was surprised that both applicants knew more about apps and software than</w:t>
      </w:r>
      <w:r w:rsidR="006C21C9">
        <w:rPr>
          <w:rFonts w:ascii="Times New Roman" w:hAnsi="Times New Roman" w:cs="Times New Roman"/>
          <w:sz w:val="24"/>
        </w:rPr>
        <w:t xml:space="preserve"> I thought. They both helped me think outside the box that this app could be used for multitude of people. I have two grandsons that are autistic </w:t>
      </w:r>
      <w:r w:rsidR="00F12842">
        <w:rPr>
          <w:rFonts w:ascii="Times New Roman" w:hAnsi="Times New Roman" w:cs="Times New Roman"/>
          <w:sz w:val="24"/>
        </w:rPr>
        <w:t>and</w:t>
      </w:r>
      <w:r w:rsidR="006C21C9">
        <w:rPr>
          <w:rFonts w:ascii="Times New Roman" w:hAnsi="Times New Roman" w:cs="Times New Roman"/>
          <w:sz w:val="24"/>
        </w:rPr>
        <w:t xml:space="preserve"> just leaving the room sometimes can be</w:t>
      </w:r>
      <w:r w:rsidR="00F12842">
        <w:rPr>
          <w:rFonts w:ascii="Times New Roman" w:hAnsi="Times New Roman" w:cs="Times New Roman"/>
          <w:sz w:val="24"/>
        </w:rPr>
        <w:t xml:space="preserve"> an issue. They </w:t>
      </w:r>
      <w:r w:rsidR="00F12842">
        <w:rPr>
          <w:rFonts w:ascii="Times New Roman" w:hAnsi="Times New Roman" w:cs="Times New Roman"/>
          <w:sz w:val="24"/>
        </w:rPr>
        <w:lastRenderedPageBreak/>
        <w:t>have no fear, and both love to run.</w:t>
      </w:r>
      <w:r w:rsidR="00931048">
        <w:rPr>
          <w:rFonts w:ascii="Times New Roman" w:hAnsi="Times New Roman" w:cs="Times New Roman"/>
          <w:sz w:val="24"/>
        </w:rPr>
        <w:t xml:space="preserve"> My great-grandmother had </w:t>
      </w:r>
      <w:r w:rsidR="00D60F5F">
        <w:rPr>
          <w:rFonts w:ascii="Times New Roman" w:hAnsi="Times New Roman" w:cs="Times New Roman"/>
          <w:sz w:val="24"/>
        </w:rPr>
        <w:t xml:space="preserve">Alzheimer’s when I was </w:t>
      </w:r>
      <w:r w:rsidR="00336663">
        <w:rPr>
          <w:rFonts w:ascii="Times New Roman" w:hAnsi="Times New Roman" w:cs="Times New Roman"/>
          <w:sz w:val="24"/>
        </w:rPr>
        <w:t>young,</w:t>
      </w:r>
      <w:r w:rsidR="00D60F5F">
        <w:rPr>
          <w:rFonts w:ascii="Times New Roman" w:hAnsi="Times New Roman" w:cs="Times New Roman"/>
          <w:sz w:val="24"/>
        </w:rPr>
        <w:t xml:space="preserve"> but I remember how hard it was on my family </w:t>
      </w:r>
      <w:r w:rsidR="00887052">
        <w:rPr>
          <w:rFonts w:ascii="Times New Roman" w:hAnsi="Times New Roman" w:cs="Times New Roman"/>
          <w:sz w:val="24"/>
        </w:rPr>
        <w:t>to try</w:t>
      </w:r>
      <w:r w:rsidR="00D60F5F">
        <w:rPr>
          <w:rFonts w:ascii="Times New Roman" w:hAnsi="Times New Roman" w:cs="Times New Roman"/>
          <w:sz w:val="24"/>
        </w:rPr>
        <w:t xml:space="preserve"> to take care of her and how much an app like this could have helped</w:t>
      </w:r>
      <w:r w:rsidR="00336663">
        <w:rPr>
          <w:rFonts w:ascii="Times New Roman" w:hAnsi="Times New Roman" w:cs="Times New Roman"/>
          <w:sz w:val="24"/>
        </w:rPr>
        <w:t xml:space="preserve"> my family all those years </w:t>
      </w:r>
      <w:r w:rsidR="005607DE">
        <w:rPr>
          <w:rFonts w:ascii="Times New Roman" w:hAnsi="Times New Roman" w:cs="Times New Roman"/>
          <w:sz w:val="24"/>
        </w:rPr>
        <w:t>ago. This</w:t>
      </w:r>
      <w:r w:rsidR="00336663">
        <w:rPr>
          <w:rFonts w:ascii="Times New Roman" w:hAnsi="Times New Roman" w:cs="Times New Roman"/>
          <w:sz w:val="24"/>
        </w:rPr>
        <w:t xml:space="preserve"> </w:t>
      </w:r>
      <w:r w:rsidR="00887052">
        <w:rPr>
          <w:rFonts w:ascii="Times New Roman" w:hAnsi="Times New Roman" w:cs="Times New Roman"/>
          <w:sz w:val="24"/>
        </w:rPr>
        <w:t xml:space="preserve">Project is the reason I wanted to become a software engineer. I wanted </w:t>
      </w:r>
      <w:r w:rsidR="005607DE">
        <w:rPr>
          <w:rFonts w:ascii="Times New Roman" w:hAnsi="Times New Roman" w:cs="Times New Roman"/>
          <w:sz w:val="24"/>
        </w:rPr>
        <w:t>to create</w:t>
      </w:r>
      <w:r w:rsidR="00887052">
        <w:rPr>
          <w:rFonts w:ascii="Times New Roman" w:hAnsi="Times New Roman" w:cs="Times New Roman"/>
          <w:sz w:val="24"/>
        </w:rPr>
        <w:t xml:space="preserve"> and design software to help </w:t>
      </w:r>
      <w:r w:rsidR="00CA2FCC">
        <w:rPr>
          <w:rFonts w:ascii="Times New Roman" w:hAnsi="Times New Roman" w:cs="Times New Roman"/>
          <w:sz w:val="24"/>
        </w:rPr>
        <w:t xml:space="preserve">people not only help themselves but to help others too. </w:t>
      </w:r>
    </w:p>
    <w:p w14:paraId="1DA59B9D" w14:textId="4583DC8A" w:rsidR="005607DE" w:rsidRPr="00FA5E29" w:rsidRDefault="0031792A" w:rsidP="005607DE">
      <w:pPr>
        <w:rPr>
          <w:rFonts w:ascii="Times New Roman" w:hAnsi="Times New Roman" w:cs="Times New Roman"/>
          <w:sz w:val="24"/>
        </w:rPr>
      </w:pPr>
      <w:r>
        <w:rPr>
          <w:rFonts w:ascii="Times New Roman" w:hAnsi="Times New Roman" w:cs="Times New Roman"/>
          <w:sz w:val="24"/>
        </w:rPr>
        <w:t xml:space="preserve">Looking back at my design and the input from the interviews there are many things that I would like to change. </w:t>
      </w:r>
      <w:r w:rsidR="00036697" w:rsidRPr="00036697">
        <w:rPr>
          <w:rFonts w:ascii="Times New Roman" w:hAnsi="Times New Roman" w:cs="Times New Roman"/>
          <w:sz w:val="24"/>
        </w:rPr>
        <w:t>I want to keep some aspects but also incorporate a drop-down menu.</w:t>
      </w:r>
      <w:r w:rsidR="00594FFA">
        <w:rPr>
          <w:rFonts w:ascii="Times New Roman" w:hAnsi="Times New Roman" w:cs="Times New Roman"/>
          <w:sz w:val="24"/>
        </w:rPr>
        <w:t xml:space="preserve"> </w:t>
      </w:r>
      <w:r w:rsidR="006B6C33">
        <w:rPr>
          <w:rFonts w:ascii="Times New Roman" w:hAnsi="Times New Roman" w:cs="Times New Roman"/>
          <w:sz w:val="24"/>
        </w:rPr>
        <w:t xml:space="preserve">I would change the layout a </w:t>
      </w:r>
      <w:r w:rsidR="009214FC">
        <w:rPr>
          <w:rFonts w:ascii="Times New Roman" w:hAnsi="Times New Roman" w:cs="Times New Roman"/>
          <w:sz w:val="24"/>
        </w:rPr>
        <w:t>little bit</w:t>
      </w:r>
      <w:r w:rsidR="00F817BA">
        <w:rPr>
          <w:rFonts w:ascii="Times New Roman" w:hAnsi="Times New Roman" w:cs="Times New Roman"/>
          <w:sz w:val="24"/>
        </w:rPr>
        <w:t xml:space="preserve"> </w:t>
      </w:r>
      <w:r w:rsidR="0034563D">
        <w:rPr>
          <w:rFonts w:ascii="Times New Roman" w:hAnsi="Times New Roman" w:cs="Times New Roman"/>
          <w:sz w:val="24"/>
        </w:rPr>
        <w:t>by</w:t>
      </w:r>
      <w:r w:rsidR="00F817BA">
        <w:rPr>
          <w:rFonts w:ascii="Times New Roman" w:hAnsi="Times New Roman" w:cs="Times New Roman"/>
          <w:sz w:val="24"/>
        </w:rPr>
        <w:t xml:space="preserve"> redesign</w:t>
      </w:r>
      <w:r w:rsidR="0034563D">
        <w:rPr>
          <w:rFonts w:ascii="Times New Roman" w:hAnsi="Times New Roman" w:cs="Times New Roman"/>
          <w:sz w:val="24"/>
        </w:rPr>
        <w:t>ing</w:t>
      </w:r>
      <w:r w:rsidR="00F817BA">
        <w:rPr>
          <w:rFonts w:ascii="Times New Roman" w:hAnsi="Times New Roman" w:cs="Times New Roman"/>
          <w:sz w:val="24"/>
        </w:rPr>
        <w:t xml:space="preserve"> the button shapes, size and placement</w:t>
      </w:r>
      <w:r w:rsidR="0034563D">
        <w:rPr>
          <w:rFonts w:ascii="Times New Roman" w:hAnsi="Times New Roman" w:cs="Times New Roman"/>
          <w:sz w:val="24"/>
        </w:rPr>
        <w:t xml:space="preserve">. </w:t>
      </w:r>
      <w:r w:rsidR="00594FFA">
        <w:rPr>
          <w:rFonts w:ascii="Times New Roman" w:hAnsi="Times New Roman" w:cs="Times New Roman"/>
          <w:sz w:val="24"/>
        </w:rPr>
        <w:t>Combine the smart plug page and the device page</w:t>
      </w:r>
      <w:r w:rsidR="00036697">
        <w:rPr>
          <w:rFonts w:ascii="Times New Roman" w:hAnsi="Times New Roman" w:cs="Times New Roman"/>
          <w:sz w:val="24"/>
        </w:rPr>
        <w:t xml:space="preserve"> and add an options button</w:t>
      </w:r>
      <w:r w:rsidR="0038091F">
        <w:rPr>
          <w:rFonts w:ascii="Times New Roman" w:hAnsi="Times New Roman" w:cs="Times New Roman"/>
          <w:sz w:val="24"/>
        </w:rPr>
        <w:t xml:space="preserve"> to be able to set up the settings on each device.</w:t>
      </w:r>
      <w:r w:rsidR="00423644">
        <w:rPr>
          <w:rFonts w:ascii="Times New Roman" w:hAnsi="Times New Roman" w:cs="Times New Roman"/>
          <w:sz w:val="24"/>
        </w:rPr>
        <w:t xml:space="preserve"> </w:t>
      </w:r>
      <w:r w:rsidR="002D2F5B">
        <w:rPr>
          <w:rFonts w:ascii="Times New Roman" w:hAnsi="Times New Roman" w:cs="Times New Roman"/>
          <w:sz w:val="24"/>
        </w:rPr>
        <w:t>Always listen to the clientele they will tell you they want</w:t>
      </w:r>
      <w:r w:rsidR="004824E8">
        <w:rPr>
          <w:rFonts w:ascii="Times New Roman" w:hAnsi="Times New Roman" w:cs="Times New Roman"/>
          <w:sz w:val="24"/>
        </w:rPr>
        <w:t xml:space="preserve"> or </w:t>
      </w:r>
      <w:r w:rsidR="006B6C33">
        <w:rPr>
          <w:rFonts w:ascii="Times New Roman" w:hAnsi="Times New Roman" w:cs="Times New Roman"/>
          <w:sz w:val="24"/>
        </w:rPr>
        <w:t>need;</w:t>
      </w:r>
      <w:r w:rsidR="004824E8">
        <w:rPr>
          <w:rFonts w:ascii="Times New Roman" w:hAnsi="Times New Roman" w:cs="Times New Roman"/>
          <w:sz w:val="24"/>
        </w:rPr>
        <w:t xml:space="preserve"> they never have an issue telling you where you went wrong or what the</w:t>
      </w:r>
      <w:r w:rsidR="006B6C33">
        <w:rPr>
          <w:rFonts w:ascii="Times New Roman" w:hAnsi="Times New Roman" w:cs="Times New Roman"/>
          <w:sz w:val="24"/>
        </w:rPr>
        <w:t>y</w:t>
      </w:r>
      <w:r w:rsidR="004824E8">
        <w:rPr>
          <w:rFonts w:ascii="Times New Roman" w:hAnsi="Times New Roman" w:cs="Times New Roman"/>
          <w:sz w:val="24"/>
        </w:rPr>
        <w:t xml:space="preserve"> don’t like.</w:t>
      </w:r>
    </w:p>
    <w:sectPr w:rsidR="005607DE" w:rsidRPr="00FA5E29">
      <w:headerReference w:type="even" r:id="rId19"/>
      <w:headerReference w:type="default" r:id="rId20"/>
      <w:footerReference w:type="even" r:id="rId21"/>
      <w:footerReference w:type="default" r:id="rId22"/>
      <w:headerReference w:type="first" r:id="rId23"/>
      <w:footerReference w:type="first" r:id="rId24"/>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4170C" w14:textId="77777777" w:rsidR="008A092F" w:rsidRDefault="008A092F">
      <w:pPr>
        <w:spacing w:line="240" w:lineRule="auto"/>
      </w:pPr>
      <w:r>
        <w:separator/>
      </w:r>
    </w:p>
    <w:p w14:paraId="58851667" w14:textId="77777777" w:rsidR="008A092F" w:rsidRDefault="008A092F"/>
  </w:endnote>
  <w:endnote w:type="continuationSeparator" w:id="0">
    <w:p w14:paraId="540EF3B7" w14:textId="77777777" w:rsidR="008A092F" w:rsidRDefault="008A092F">
      <w:pPr>
        <w:spacing w:line="240" w:lineRule="auto"/>
      </w:pPr>
      <w:r>
        <w:continuationSeparator/>
      </w:r>
    </w:p>
    <w:p w14:paraId="5CA896C2" w14:textId="77777777" w:rsidR="008A092F" w:rsidRDefault="008A09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7F61F"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C0E8B"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3CA9D"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81DDE" w14:textId="77777777" w:rsidR="008A092F" w:rsidRDefault="008A092F">
      <w:pPr>
        <w:spacing w:line="240" w:lineRule="auto"/>
      </w:pPr>
      <w:r>
        <w:separator/>
      </w:r>
    </w:p>
    <w:p w14:paraId="3F1ED4AB" w14:textId="77777777" w:rsidR="008A092F" w:rsidRDefault="008A092F"/>
  </w:footnote>
  <w:footnote w:type="continuationSeparator" w:id="0">
    <w:p w14:paraId="2DB182D5" w14:textId="77777777" w:rsidR="008A092F" w:rsidRDefault="008A092F">
      <w:pPr>
        <w:spacing w:line="240" w:lineRule="auto"/>
      </w:pPr>
      <w:r>
        <w:continuationSeparator/>
      </w:r>
    </w:p>
    <w:p w14:paraId="0DF4E718" w14:textId="77777777" w:rsidR="008A092F" w:rsidRDefault="008A09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3536"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188F"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450"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ABE"/>
    <w:rsid w:val="00016469"/>
    <w:rsid w:val="00023AFE"/>
    <w:rsid w:val="00036697"/>
    <w:rsid w:val="000A3D9B"/>
    <w:rsid w:val="000D4642"/>
    <w:rsid w:val="000D539D"/>
    <w:rsid w:val="00116273"/>
    <w:rsid w:val="001F1E90"/>
    <w:rsid w:val="0024083E"/>
    <w:rsid w:val="002C79E6"/>
    <w:rsid w:val="002D2F5B"/>
    <w:rsid w:val="002F3AE9"/>
    <w:rsid w:val="0031792A"/>
    <w:rsid w:val="00336663"/>
    <w:rsid w:val="0034563D"/>
    <w:rsid w:val="003804CC"/>
    <w:rsid w:val="0038091F"/>
    <w:rsid w:val="0038782C"/>
    <w:rsid w:val="00423644"/>
    <w:rsid w:val="004824E8"/>
    <w:rsid w:val="00535300"/>
    <w:rsid w:val="00543ABE"/>
    <w:rsid w:val="005607DE"/>
    <w:rsid w:val="00594FFA"/>
    <w:rsid w:val="005C199E"/>
    <w:rsid w:val="00637BC3"/>
    <w:rsid w:val="00664C1A"/>
    <w:rsid w:val="006B6C33"/>
    <w:rsid w:val="006C21C9"/>
    <w:rsid w:val="0087407D"/>
    <w:rsid w:val="00887052"/>
    <w:rsid w:val="008A092F"/>
    <w:rsid w:val="009214FC"/>
    <w:rsid w:val="00931048"/>
    <w:rsid w:val="0095339D"/>
    <w:rsid w:val="00960C9D"/>
    <w:rsid w:val="00A120C7"/>
    <w:rsid w:val="00A417C1"/>
    <w:rsid w:val="00B863FB"/>
    <w:rsid w:val="00B86440"/>
    <w:rsid w:val="00BB2D6F"/>
    <w:rsid w:val="00C00F8F"/>
    <w:rsid w:val="00C03068"/>
    <w:rsid w:val="00C652FC"/>
    <w:rsid w:val="00C90A26"/>
    <w:rsid w:val="00CA2FCC"/>
    <w:rsid w:val="00D60F5F"/>
    <w:rsid w:val="00D620FD"/>
    <w:rsid w:val="00D91044"/>
    <w:rsid w:val="00DE6DC5"/>
    <w:rsid w:val="00E67454"/>
    <w:rsid w:val="00EF55C5"/>
    <w:rsid w:val="00F12842"/>
    <w:rsid w:val="00F6242A"/>
    <w:rsid w:val="00F817BA"/>
    <w:rsid w:val="00FA5E29"/>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2F5D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footer" Target="footer2.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hs5\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155D9DC19F4025A18C458B77F0CF4F"/>
        <w:category>
          <w:name w:val="General"/>
          <w:gallery w:val="placeholder"/>
        </w:category>
        <w:types>
          <w:type w:val="bbPlcHdr"/>
        </w:types>
        <w:behaviors>
          <w:behavior w:val="content"/>
        </w:behaviors>
        <w:guid w:val="{28A7124B-DB8F-4F59-89E0-6722E0CF4590}"/>
      </w:docPartPr>
      <w:docPartBody>
        <w:p w:rsidR="00000000" w:rsidRDefault="00000000">
          <w:pPr>
            <w:pStyle w:val="7A155D9DC19F4025A18C458B77F0CF4F"/>
          </w:pPr>
          <w:r w:rsidRPr="3236C9DF">
            <w:t>Course Number</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86F"/>
    <w:rsid w:val="0018086F"/>
    <w:rsid w:val="00564604"/>
    <w:rsid w:val="00960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828AE53326446EBBF3E6D65DD34519E">
    <w:name w:val="A828AE53326446EBBF3E6D65DD34519E"/>
  </w:style>
  <w:style w:type="paragraph" w:customStyle="1" w:styleId="84FD3C6AD3214ABD8DD9202CDC62F145">
    <w:name w:val="84FD3C6AD3214ABD8DD9202CDC62F145"/>
  </w:style>
  <w:style w:type="paragraph" w:customStyle="1" w:styleId="D8C69B98F64A448081D62C16CCD47415">
    <w:name w:val="D8C69B98F64A448081D62C16CCD47415"/>
  </w:style>
  <w:style w:type="paragraph" w:customStyle="1" w:styleId="A9A432E34B3F42488B69B0A175CEC7A7">
    <w:name w:val="A9A432E34B3F42488B69B0A175CEC7A7"/>
  </w:style>
  <w:style w:type="paragraph" w:customStyle="1" w:styleId="E39124F497E3476B8302C4CA779E4E91">
    <w:name w:val="E39124F497E3476B8302C4CA779E4E91"/>
  </w:style>
  <w:style w:type="paragraph" w:customStyle="1" w:styleId="7A155D9DC19F4025A18C458B77F0CF4F">
    <w:name w:val="7A155D9DC19F4025A18C458B77F0CF4F"/>
  </w:style>
  <w:style w:type="paragraph" w:customStyle="1" w:styleId="5866F1DE224641CC8C2CE958935E0003">
    <w:name w:val="5866F1DE224641CC8C2CE958935E0003"/>
  </w:style>
  <w:style w:type="paragraph" w:customStyle="1" w:styleId="F882D1F6317745D2A47118AE373C2A49">
    <w:name w:val="F882D1F6317745D2A47118AE373C2A49"/>
  </w:style>
  <w:style w:type="paragraph" w:customStyle="1" w:styleId="DE0B37ABE5714152A12D0AD2417CC5A4">
    <w:name w:val="DE0B37ABE5714152A12D0AD2417CC5A4"/>
  </w:style>
  <w:style w:type="paragraph" w:customStyle="1" w:styleId="B4EDEDD0AFB84FA88DA98AABD8A49B96">
    <w:name w:val="B4EDEDD0AFB84FA88DA98AABD8A49B96"/>
  </w:style>
  <w:style w:type="paragraph" w:customStyle="1" w:styleId="1AC6EE866430452F9401B4ED3A596E6A">
    <w:name w:val="1AC6EE866430452F9401B4ED3A596E6A"/>
  </w:style>
  <w:style w:type="paragraph" w:customStyle="1" w:styleId="7A186D8DDAC148AA87D3799282E2D3B8">
    <w:name w:val="7A186D8DDAC148AA87D3799282E2D3B8"/>
  </w:style>
  <w:style w:type="paragraph" w:customStyle="1" w:styleId="5631AA923F2548C9A9BCA6BCF4AFECF8">
    <w:name w:val="5631AA923F2548C9A9BCA6BCF4AFECF8"/>
  </w:style>
  <w:style w:type="paragraph" w:customStyle="1" w:styleId="3F69A6C7233645CDA652C2E6C27FA3A6">
    <w:name w:val="3F69A6C7233645CDA652C2E6C27FA3A6"/>
  </w:style>
  <w:style w:type="paragraph" w:customStyle="1" w:styleId="AEBBE479D2BF4C94BDADB7ADE65D3DEC">
    <w:name w:val="AEBBE479D2BF4C94BDADB7ADE65D3DEC"/>
  </w:style>
  <w:style w:type="paragraph" w:customStyle="1" w:styleId="72118DD5299C4E898825EF7F58C9E293">
    <w:name w:val="72118DD5299C4E898825EF7F58C9E293"/>
  </w:style>
  <w:style w:type="paragraph" w:customStyle="1" w:styleId="9BB88B38DADB4DF7B0D4DB32F5A34F41">
    <w:name w:val="9BB88B38DADB4DF7B0D4DB32F5A34F41"/>
  </w:style>
  <w:style w:type="paragraph" w:customStyle="1" w:styleId="25619C75B50845A1935E763C9A7A73A8">
    <w:name w:val="25619C75B50845A1935E763C9A7A73A8"/>
  </w:style>
  <w:style w:type="paragraph" w:customStyle="1" w:styleId="5E064932BB714C5EAC6C74651EBFE6D2">
    <w:name w:val="5E064932BB714C5EAC6C74651EBFE6D2"/>
  </w:style>
  <w:style w:type="paragraph" w:customStyle="1" w:styleId="44C18775DE4249BB8C0C8C0B4D0CA6B6">
    <w:name w:val="44C18775DE4249BB8C0C8C0B4D0CA6B6"/>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3FEFCA843AC24640BA31FF25CE26280C">
    <w:name w:val="3FEFCA843AC24640BA31FF25CE26280C"/>
  </w:style>
  <w:style w:type="paragraph" w:customStyle="1" w:styleId="24F0AAED80E94991801567ACB3877218">
    <w:name w:val="24F0AAED80E94991801567ACB3877218"/>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749F5BDBA972406D921E823EC21E0B92">
    <w:name w:val="749F5BDBA972406D921E823EC21E0B92"/>
  </w:style>
  <w:style w:type="paragraph" w:customStyle="1" w:styleId="5A2358F16A054600B6EDB19916D85BEF">
    <w:name w:val="5A2358F16A054600B6EDB19916D85BEF"/>
  </w:style>
  <w:style w:type="paragraph" w:customStyle="1" w:styleId="2ADA053DFBF1494598E8CC0C38388960">
    <w:name w:val="2ADA053DFBF1494598E8CC0C38388960"/>
  </w:style>
  <w:style w:type="paragraph" w:customStyle="1" w:styleId="BD175ECD943F4C26AC592833F4AF26B6">
    <w:name w:val="BD175ECD943F4C26AC592833F4AF26B6"/>
  </w:style>
  <w:style w:type="paragraph" w:customStyle="1" w:styleId="33067421A18248A2BDB497D6C9078210">
    <w:name w:val="33067421A18248A2BDB497D6C9078210"/>
  </w:style>
  <w:style w:type="paragraph" w:customStyle="1" w:styleId="08C8429D429D408CB69B32BEB65D738B">
    <w:name w:val="08C8429D429D408CB69B32BEB65D738B"/>
  </w:style>
  <w:style w:type="paragraph" w:customStyle="1" w:styleId="CE812A96C0174C2F869EEEC1F24B9700">
    <w:name w:val="CE812A96C0174C2F869EEEC1F24B9700"/>
  </w:style>
  <w:style w:type="paragraph" w:customStyle="1" w:styleId="836A2BA7881E4B9EBAA75FBBFE1E7201">
    <w:name w:val="836A2BA7881E4B9EBAA75FBBFE1E7201"/>
  </w:style>
  <w:style w:type="character" w:styleId="Hyperlink">
    <w:name w:val="Hyperlink"/>
    <w:basedOn w:val="DefaultParagraphFont"/>
    <w:uiPriority w:val="99"/>
    <w:unhideWhenUsed/>
    <w:rPr>
      <w:color w:val="467886" w:themeColor="hyperlink"/>
      <w:u w:val="single"/>
    </w:rPr>
  </w:style>
  <w:style w:type="paragraph" w:customStyle="1" w:styleId="F70DE5744D6F4DF6BFE7FE5622B87A60">
    <w:name w:val="F70DE5744D6F4DF6BFE7FE5622B87A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10</Pages>
  <Words>1053</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2025-01-26T23:04:00Z</dcterms:created>
  <dcterms:modified xsi:type="dcterms:W3CDTF">2025-01-27T00:57:00Z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